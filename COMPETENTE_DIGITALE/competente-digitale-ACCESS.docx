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/>
          <w:bCs/>
        </w:rPr>
      </w:pPr>
      <w:r>
        <w:rPr>
          <w:b/>
          <w:bCs/>
        </w:rPr>
        <w:t>Competente digitale Access</w:t>
      </w:r>
    </w:p>
    <w:p>
      <w:pPr>
        <w:pStyle w:val="BodyText"/>
        <w:bidi w:val="0"/>
        <w:rPr/>
      </w:pPr>
      <w:hyperlink r:id="rId2">
        <w:r>
          <w:rPr>
            <w:rStyle w:val="Hyperlink"/>
          </w:rPr>
          <w:t>https://www.competentedigitale.ro/home/Programa_Bac_2014_Competente_digitale.pdf</w:t>
        </w:r>
      </w:hyperlink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6. Baze de date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Elemente de interfaţă şi operaţii specifice aplicaţiilor pentru gestiunea bazelor de date: deschidere, închidere etc.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Baza de date: structură, proiectare, operaţii cu bazele de date (creare, deschidere, modificare, salvare, închidere, vizualizare etc.)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Tabele: structură, cheie primară, index, câmpuri (proprietăţi) şi înregistrări, operaţii specifice (creare, inserare date, vizualizare date, modificare date, ştergere date, căutare etc.) 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Interogări simple şi multiple: sursă de date, operaţii specifice (creare, formatare, vizualizare date, modificare, ştergere, filtre, sortare etc.) 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Formulare: structură, sursă de date, operaţii specifice (creare, formatare, vizualizare şi introducere date, modificare, ştergere etc.) 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Rapoarte: structură, sursă de date, operaţii specifice (creare, formatare, vizualizare date, modificare, ştergere, antet, subsol, grupare date, total, subtotal etc.)  </w:t>
      </w:r>
    </w:p>
    <w:p>
      <w:pPr>
        <w:pStyle w:val="BodyText"/>
        <w:bidi w:val="0"/>
        <w:rPr/>
      </w:pPr>
      <w:r>
        <w:rPr/>
        <w:t xml:space="preserve">• </w:t>
      </w:r>
      <w:r>
        <w:rPr/>
        <w:t xml:space="preserve">Realizarea unei baze de date şi interogarea ei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Resurse</w:t>
      </w:r>
    </w:p>
    <w:p>
      <w:pPr>
        <w:pStyle w:val="BodyText"/>
        <w:bidi w:val="0"/>
        <w:rPr/>
      </w:pPr>
      <w:r>
        <w:rPr/>
        <w:t>How to use Microsoft Access - Beginner Tutorial</w:t>
      </w:r>
    </w:p>
    <w:p>
      <w:pPr>
        <w:pStyle w:val="BodyText"/>
        <w:bidi w:val="0"/>
        <w:rPr/>
      </w:pPr>
      <w:hyperlink r:id="rId3">
        <w:r>
          <w:rPr>
            <w:rStyle w:val="Hyperlink"/>
          </w:rPr>
          <w:t>https://www.youtube.com/watch?v=ubmwp8kbfPc</w:t>
        </w:r>
      </w:hyperlink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mpetentedigitale.ro/home/Programa_Bac_2014_Competente_digitale.pdf" TargetMode="External"/><Relationship Id="rId3" Type="http://schemas.openxmlformats.org/officeDocument/2006/relationships/hyperlink" Target="https://www.youtube.com/watch?v=ubmwp8kbfPc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4</TotalTime>
  <Application>LibreOffice/26.2.5.2$Windows_X86_64 LibreOffice_project/cd7284b4cbbfeb507e630c1aac019f4157393acb</Application>
  <AppVersion>15.0000</AppVersion>
  <Pages>1</Pages>
  <Words>141</Words>
  <Characters>1033</Characters>
  <CharactersWithSpaces>1173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2026-09-11T06:24:01Z</dcterms:created>
  <dc:creator/>
  <dc:description/>
  <dc:language>en-US</dc:language>
  <cp:lastModifiedBy/>
  <dcterms:modified xsi:type="dcterms:W3CDTF">2026-09-11T06:28:40Z</dcterms:modified>
  <cp:revision>3</cp:revision>
  <dc:subject/>
  <dc:title>My-Empty-A4</dc:title>
</cp:coreProperties>
</file>