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240" w:after="120"/>
        <w:jc w:val="both"/>
        <w:rPr/>
      </w:pPr>
      <w:r>
        <w:rPr>
          <w:rStyle w:val="Strong"/>
          <w:b/>
          <w:bCs/>
          <w:lang w:val="ro-RO"/>
        </w:rPr>
        <w:t>SET DE 20 ITEMI SITUAȚIONALI – NIVEL AVANSAT</w:t>
      </w:r>
    </w:p>
    <w:p>
      <w:pPr>
        <w:pStyle w:val="Heading2"/>
        <w:bidi w:val="0"/>
        <w:spacing w:lineRule="auto" w:line="276"/>
        <w:ind w:hanging="0" w:start="0"/>
        <w:jc w:val="both"/>
        <w:rPr/>
      </w:pPr>
      <w:r>
        <w:rPr>
          <w:rStyle w:val="Emphasis"/>
          <w:lang w:val="ro-RO"/>
        </w:rPr>
        <w:t>Capitolul 4 – Concepte de bază ale Tehnologiei Informației (IT)</w:t>
      </w:r>
    </w:p>
    <w:p>
      <w:pPr>
        <w:pStyle w:val="BodyText"/>
        <w:bidi w:val="0"/>
        <w:spacing w:before="0" w:after="283"/>
        <w:rPr/>
      </w:pPr>
      <w:r>
        <w:rPr>
          <w:rStyle w:val="Emphasis"/>
          <w:lang w:val="ro-RO"/>
        </w:rPr>
        <w:t>(1–3 variante corecte)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1.</w:t>
      </w:r>
      <w:r>
        <w:rPr>
          <w:lang w:val="ro-RO"/>
        </w:rPr>
        <w:t xml:space="preserve"> Într-un laborator școlar, aplicațiile se deschid greu. Care pot fi cauzele?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A. Memorie RAM insuficientă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B. CPU funcționează la frecvență mică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C. Monitorul are rezoluție mare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D. Sistemul de operare nu gestionează corect procesele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2.</w:t>
      </w:r>
      <w:r>
        <w:rPr>
          <w:lang w:val="ro-RO"/>
        </w:rPr>
        <w:t xml:space="preserve"> Un profesor dorește să proiecteze un material video. Ce dispozitive sunt necesare?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A. Videoproiector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B. Difuzoare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C. Scanner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D. Monitor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3.</w:t>
      </w:r>
      <w:r>
        <w:rPr>
          <w:lang w:val="ro-RO"/>
        </w:rPr>
        <w:t xml:space="preserve"> Un elev nu poate introduce text într-un formular online. Ce dispozitive pot fi defecte?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A. Tastatura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B. Mouse-ul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C. Touchpad-ul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D. Imprimanta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4.</w:t>
      </w:r>
      <w:r>
        <w:rPr>
          <w:lang w:val="ro-RO"/>
        </w:rPr>
        <w:t xml:space="preserve"> Angajații unei firme folosesc aceeași imprimantă prin rețeaua internă. Ce acțiune este aceasta?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A. Partajare resurse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B. Comunicare WAN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C. Utilizare Intranet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D. Utilizare Extranet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5.</w:t>
      </w:r>
      <w:r>
        <w:rPr>
          <w:lang w:val="ro-RO"/>
        </w:rPr>
        <w:t xml:space="preserve"> Fișierele se deschid lent de pe HDD. Ce soluții sunt eficiente?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A. Înlocuirea HDD cu SSD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B. Defragmentarea HDD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C. Creșterea rezoluției monitorului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D. Adăugarea unei imprimante noi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6.</w:t>
      </w:r>
      <w:r>
        <w:rPr>
          <w:lang w:val="ro-RO"/>
        </w:rPr>
        <w:t xml:space="preserve"> Calculatorul pornește doar până la BIOS. Ce componente sunt implicate?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A. ROM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B. RAM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C. CPU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D. HDD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7.</w:t>
      </w:r>
      <w:r>
        <w:rPr>
          <w:lang w:val="ro-RO"/>
        </w:rPr>
        <w:t xml:space="preserve"> Accesul la anumite fișiere este permis doar managerilor. Ce concept se aplică?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A. Drepturi de acces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B. Partajare resurse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C. Antivirus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D. Ergonomie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8.</w:t>
      </w:r>
      <w:r>
        <w:rPr>
          <w:lang w:val="ro-RO"/>
        </w:rPr>
        <w:t xml:space="preserve"> Sistemul se blochează și apar mesaje ciudate. Ce situații sunt probabile?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A. Infecție cu virus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B. Defecțiune monitor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C. Atac asupra rețelei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D. Erori de RAM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9.</w:t>
      </w:r>
      <w:r>
        <w:rPr>
          <w:lang w:val="ro-RO"/>
        </w:rPr>
        <w:t xml:space="preserve"> O firmă oferă acces partenerilor externi la o secțiune a rețelei interne. Ce tip de rețea este?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A. LAN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B. Extranet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C. WAN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D. Intranet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10.</w:t>
      </w:r>
      <w:r>
        <w:rPr>
          <w:lang w:val="ro-RO"/>
        </w:rPr>
        <w:t xml:space="preserve"> Un elev transferă fișiere cu un stick USB. Ce tip de dispozitiv este acesta?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A. Dispozitiv de stocare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B. Dispozitiv de intrare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C. Dispozitiv de ieșire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D. Dispozitiv de intrare-ieșire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11.</w:t>
      </w:r>
      <w:r>
        <w:rPr>
          <w:lang w:val="ro-RO"/>
        </w:rPr>
        <w:t xml:space="preserve"> Elevii stau prea aproape de monitor. Ce riscuri apar?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A. Dureri de spate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B. Oboseală oculară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C. Creșterea vitezei CPU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D. Afecțiuni musculo-scheletale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12.</w:t>
      </w:r>
      <w:r>
        <w:rPr>
          <w:lang w:val="ro-RO"/>
        </w:rPr>
        <w:t xml:space="preserve"> Un utilizator instalează software fără licență. Ce consecințe pot apărea?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A. Amenzi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B. Pierderea garanției hardware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C. Risc de malware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D. Probleme legale pentru firmă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13.</w:t>
      </w:r>
      <w:r>
        <w:rPr>
          <w:lang w:val="ro-RO"/>
        </w:rPr>
        <w:t xml:space="preserve"> Un elev nu poate accesa un site la școală, dar acasă funcționează. Cauze posibile?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A. Filtru de rețea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B. Restricții de acces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C. Defecțiune monitor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D. Politici de securitate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14.</w:t>
      </w:r>
      <w:r>
        <w:rPr>
          <w:lang w:val="ro-RO"/>
        </w:rPr>
        <w:t xml:space="preserve"> Un utilizator vrea să trimită imagini către calculator. Ce dispozitive sunt potrivite?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A. Scanner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B. Cameră video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C. Difuzor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D. Touchscreen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15.</w:t>
      </w:r>
      <w:r>
        <w:rPr>
          <w:lang w:val="ro-RO"/>
        </w:rPr>
        <w:t xml:space="preserve"> Laptopul are RAM mic și apare lag în aplicații. Ce soluții sunt eficiente?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A. Creșterea RAM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B. Schimbarea monitorului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C. Închiderea aplicațiilor inutile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D. Instalarea unui antivirus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16.</w:t>
      </w:r>
      <w:r>
        <w:rPr>
          <w:lang w:val="ro-RO"/>
        </w:rPr>
        <w:t xml:space="preserve"> O firmă are sedii în mai multe țări și folosește o rețea comună. Ce tip de rețea este?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A. LAN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B. MAN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C. WAN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D. Intranet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17.</w:t>
      </w:r>
      <w:r>
        <w:rPr>
          <w:lang w:val="ro-RO"/>
        </w:rPr>
        <w:t xml:space="preserve"> Sistemul pornește greu. Cauze posibile?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A. HDD lent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B. CPU supraîncărcat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C. RAM insuficientă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D. Rezoluția monitorului prea mare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18.</w:t>
      </w:r>
      <w:r>
        <w:rPr>
          <w:lang w:val="ro-RO"/>
        </w:rPr>
        <w:t xml:space="preserve"> Un profesor vrea să protejeze elevii de site-uri periculoase. Ce măsuri sunt eficiente?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A. Filtre de conținut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B. Antivirus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C. Creșterea RAM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D. Politici de acces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19.</w:t>
      </w:r>
      <w:r>
        <w:rPr>
          <w:lang w:val="ro-RO"/>
        </w:rPr>
        <w:t xml:space="preserve"> Un utilizator vrea să conecteze calculatorul la internet prin cablu telefonic. Ce dispozitiv este necesar?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A. Router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B. Modem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C. Switch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D. Scanner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20.</w:t>
      </w:r>
      <w:r>
        <w:rPr>
          <w:lang w:val="ro-RO"/>
        </w:rPr>
        <w:t xml:space="preserve"> Un elev folosește laptopul pe genunchi timp îndelungat. Ce riscuri apar?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A. Încălzire excesivă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B. Postură incorectă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 xml:space="preserve">C. Accelerarea CPU 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D. Dureri lombare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</w:r>
      <w:r>
        <w:br w:type="page"/>
      </w:r>
    </w:p>
    <w:p>
      <w:pPr>
        <w:pStyle w:val="Heading1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RĂSPUNSURI</w:t>
      </w:r>
      <w:r>
        <w:rPr>
          <w:rStyle w:val="Strong"/>
          <w:b/>
          <w:bCs/>
          <w:lang w:val="ro-RO"/>
        </w:rPr>
        <w:t xml:space="preserve"> + EXPLICAȚII (pentru toate cele 20 itemi)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1.</w:t>
      </w:r>
      <w:r>
        <w:rPr>
          <w:lang w:val="ro-RO"/>
        </w:rPr>
        <w:t xml:space="preserve"> A, B, D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RAM, CPU și SO influențează performanța; rezoluția monitorului nu afectează viteza aplicațiilor.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2.</w:t>
      </w:r>
      <w:r>
        <w:rPr>
          <w:lang w:val="ro-RO"/>
        </w:rPr>
        <w:t xml:space="preserve"> A, B, D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Proiecția necesită afișare (monitor/proiector) și sunet (difuzoare). Scannerul nu are rol.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3.</w:t>
      </w:r>
      <w:r>
        <w:rPr>
          <w:lang w:val="ro-RO"/>
        </w:rPr>
        <w:t xml:space="preserve"> A, B, C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Tastatura, mouse-ul și touchpad-ul sunt dispozitive de intrare. Imprimanta nu influențează inputul.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4.</w:t>
      </w:r>
      <w:r>
        <w:rPr>
          <w:lang w:val="ro-RO"/>
        </w:rPr>
        <w:t xml:space="preserve"> A, C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Partajarea imprimantei se face în rețeaua internă → Intranet.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5.</w:t>
      </w:r>
      <w:r>
        <w:rPr>
          <w:lang w:val="ro-RO"/>
        </w:rPr>
        <w:t xml:space="preserve"> A, B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SSD crește viteza; defragmentarea optimizează HDD. Monitorul și imprimanta sunt irelevante.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6.</w:t>
      </w:r>
      <w:r>
        <w:rPr>
          <w:lang w:val="ro-RO"/>
        </w:rPr>
        <w:t xml:space="preserve"> A, C, D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BIOS (ROM) inițializează hardware-ul; CPU execută; HDD conține sistemul de operare.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7.</w:t>
      </w:r>
      <w:r>
        <w:rPr>
          <w:lang w:val="ro-RO"/>
        </w:rPr>
        <w:t xml:space="preserve"> A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Drepturile de acces controlează cine poate vizualiza/modifica resurse.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8.</w:t>
      </w:r>
      <w:r>
        <w:rPr>
          <w:lang w:val="ro-RO"/>
        </w:rPr>
        <w:t xml:space="preserve"> A, C, D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Blocările pot fi cauzate de malware, atacuri sau erori hardware.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9.</w:t>
      </w:r>
      <w:r>
        <w:rPr>
          <w:lang w:val="ro-RO"/>
        </w:rPr>
        <w:t xml:space="preserve"> B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Extranet = acces extern controlat.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10.</w:t>
      </w:r>
      <w:r>
        <w:rPr>
          <w:lang w:val="ro-RO"/>
        </w:rPr>
        <w:t xml:space="preserve"> A, D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USB stochează date și permite transfer bidirecțional.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11.</w:t>
      </w:r>
      <w:r>
        <w:rPr>
          <w:lang w:val="ro-RO"/>
        </w:rPr>
        <w:t xml:space="preserve"> A, B, D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Ergonomia influențează sănătatea, nu hardware-ul.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12.</w:t>
      </w:r>
      <w:r>
        <w:rPr>
          <w:lang w:val="ro-RO"/>
        </w:rPr>
        <w:t xml:space="preserve"> A, C, D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Software-ul piratat implică riscuri legale și de securitate.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13.</w:t>
      </w:r>
      <w:r>
        <w:rPr>
          <w:lang w:val="ro-RO"/>
        </w:rPr>
        <w:t xml:space="preserve"> A, B, D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Rețelele școlare au filtre și politici de acces.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14.</w:t>
      </w:r>
      <w:r>
        <w:rPr>
          <w:lang w:val="ro-RO"/>
        </w:rPr>
        <w:t xml:space="preserve"> A, B, D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Toate sunt dispozitive de intrare pentru imagini sau input.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15.</w:t>
      </w:r>
      <w:r>
        <w:rPr>
          <w:lang w:val="ro-RO"/>
        </w:rPr>
        <w:t xml:space="preserve"> A, C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RAM și gestionarea aplicațiilor influențează performanța.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16.</w:t>
      </w:r>
      <w:r>
        <w:rPr>
          <w:lang w:val="ro-RO"/>
        </w:rPr>
        <w:t xml:space="preserve"> C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WAN acoperă zone geografice extinse.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17.</w:t>
      </w:r>
      <w:r>
        <w:rPr>
          <w:lang w:val="ro-RO"/>
        </w:rPr>
        <w:t xml:space="preserve"> A, B, C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Monitorul nu influențează pornirea sistemului.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18.</w:t>
      </w:r>
      <w:r>
        <w:rPr>
          <w:lang w:val="ro-RO"/>
        </w:rPr>
        <w:t xml:space="preserve"> A, B, D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Securitatea se face prin filtre, politici și antivirus.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19.</w:t>
      </w:r>
      <w:r>
        <w:rPr>
          <w:lang w:val="ro-RO"/>
        </w:rPr>
        <w:t xml:space="preserve"> B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Modemul convertește semnale analogice ↔ digitale.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20.</w:t>
      </w:r>
      <w:r>
        <w:rPr>
          <w:lang w:val="ro-RO"/>
        </w:rPr>
        <w:t xml:space="preserve"> A, B, D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  <w:t>Ergonomia afectează sănătatea, nu performanța CPU.</w:t>
      </w:r>
    </w:p>
    <w:p>
      <w:pPr>
        <w:pStyle w:val="BodyText"/>
        <w:bidi w:val="0"/>
        <w:spacing w:before="0" w:after="283"/>
        <w:rPr>
          <w:lang w:val="ro-RO"/>
        </w:rPr>
      </w:pPr>
      <w:r>
        <w:rPr>
          <w:lang w:val="ro-RO"/>
        </w:rPr>
      </w:r>
    </w:p>
    <w:p>
      <w:pPr>
        <w:sectPr>
          <w:type w:val="continuous"/>
          <w:pgSz w:w="11909" w:h="16834"/>
          <w:pgMar w:left="1134" w:right="785" w:gutter="0" w:header="0" w:top="1134" w:footer="0" w:bottom="720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/>
        <w:jc w:val="both"/>
        <w:rPr>
          <w:rStyle w:val="Emphasis"/>
          <w:lang w:val="ro-RO"/>
        </w:rPr>
      </w:pPr>
      <w:r>
        <w:rPr/>
      </w:r>
    </w:p>
    <w:sectPr>
      <w:type w:val="continuous"/>
      <w:pgSz w:w="11909" w:h="16834"/>
      <w:pgMar w:left="1134" w:right="785" w:gutter="0" w:header="0" w:top="1134" w:footer="0" w:bottom="720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o-R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o-RO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My-Empty-A4</Template>
  <TotalTime>50</TotalTime>
  <Application>LibreOffice/26.2.5.2$Windows_X86_64 LibreOffice_project/cd7284b4cbbfeb507e630c1aac019f4157393acb</Application>
  <AppVersion>15.0000</AppVersion>
  <Pages>7</Pages>
  <Words>771</Words>
  <Characters>4055</Characters>
  <CharactersWithSpaces>4743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2026-09-14T05:41:21Z</dcterms:created>
  <dc:creator/>
  <dc:description/>
  <dc:language>en-US</dc:language>
  <cp:lastModifiedBy/>
  <dcterms:modified xsi:type="dcterms:W3CDTF">2026-09-14T06:32:07Z</dcterms:modified>
  <cp:revision>4</cp:revision>
  <dc:subject/>
  <dc:title>My-Empty-A4</dc:title>
</cp:coreProperties>
</file>