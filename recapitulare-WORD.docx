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both"/>
        <w:rPr/>
      </w:pPr>
      <w:r>
        <w:rPr>
          <w:rStyle w:val="Strong"/>
          <w:b/>
          <w:bCs/>
        </w:rPr>
        <w:t>Baterie de 30 de întrebări ECDL – Microsoft Word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Care este combinația de taste pentru a salva documentul?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Ctrl + 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Ctrl + 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Ctrl + O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Ctrl + P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Ce comandă inserează un număr de pagină?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Page Number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Page Setup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Numbering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References → Insert Citation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Ce face opțiunea Bold?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Înclină textul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Sublinează textul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Îngroașă textul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Taie textul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Unde se găsește opțiunea pentru margini?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Review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View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Ce este un header?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Textul din subsolul paginii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Textul din partea de sus a paginii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Titlul documentului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Prima linie din paragraf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Cum inserezi un tabel?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Table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Insert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Table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Table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Ce face opțiunea Align Center?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Aliniază textul la stânga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Aliniază textul la dreapta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Aliniază textul la centru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Justifică textul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Ce este un footnote?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Notă în antet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Notă în subsol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Notă în mijlocul paginii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Notă în bara de stare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Cum inserezi o imagine?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Picture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Picture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Picture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Picture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Ce face opțiunea Spell Check?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Verifică ortografia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Verifică formatarea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Verifică imaginile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Verifică tabelele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Ce este un stil (Style)?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O imagine predefinită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set de formate aplicate textului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tabel predefinit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O temă de pagină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Cum inserezi un hyperlink?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Link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Link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Hyperlink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Hyperlink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Ce face opțiunea Justify?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Aliniază textul la stânga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Aliniază textul la dreapta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Aliniază textul la centru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Aliniază textul pe toată lățimea paginii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Cum inserezi un simbol?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Symbol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Home → Symbol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Layout → Symbol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View → Symbol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Ce este un bullet list?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Listă numerotată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Listă cu puncte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Listă cu litere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Listă cu imagini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Cum inserezi un comentariu?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Comment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Review → New Comment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Comment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View → Comment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Ce face opțiunea Track Changes?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Ascunde modificările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Salvează automat documentul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Urmărește modificările din document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Inserează o notă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Cum schimbi orientarea paginii?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Orientation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Orientation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Orientation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Orientation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Ce este un template?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document gol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document preformatat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O imagine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tabel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Cum inserezi un header?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Header B.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Layout → Header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Header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Header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Ce face opțiunea Find?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Găsește text în document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Înlocuiește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Inserează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Șterge text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Ce face opțiunea Replace?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Găsește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Înlocuiește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Copiază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Inserează text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Cum inserezi un număr de pagină în subsol?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Page Number → Bottom of Page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Page Number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Page Number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Page Number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Ce este WordArt?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Text simplu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Text decorativ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Text ascuns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Text justificat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Cum inserezi un SmartArt?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SmartArt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SmartArt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SmartArt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SmartArt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Ce face opțiunea Increase Indent?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Micșorează spațiul față de margine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Mărește spațiul față de margine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Centrează textul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Justifică textul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Cum inserezi un Page Break?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Page Break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Page Break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Page Break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Page Break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Ce este un Table of Contents?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tabel cu date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sumar automat al titlurilor din document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O listă de imagini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O listă de hyperlinkuri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Cum inserezi o formă (Shape)?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Insert → Shapes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Layout → Shapes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Home → Shapes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Review → Shapes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Ce face opțiunea Save As?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Salvează documentul cu același nume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Salvează documentul cu alt nume sau alt format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Salvează documentul automat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Salvează documentul în cloud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  <w:r>
        <w:br w:type="page"/>
      </w:r>
    </w:p>
    <w:p>
      <w:pPr>
        <w:pStyle w:val="BodyText"/>
        <w:bidi w:val="0"/>
        <w:rPr/>
      </w:pPr>
      <w:r>
        <w:rPr/>
      </w:r>
    </w:p>
    <w:p>
      <w:pPr>
        <w:pStyle w:val="Heading1"/>
        <w:bidi w:val="0"/>
        <w:spacing w:lineRule="auto" w:line="276"/>
        <w:jc w:val="both"/>
        <w:rPr/>
      </w:pPr>
      <w:r>
        <w:rPr>
          <w:rStyle w:val="Strong"/>
          <w:b/>
          <w:bCs/>
        </w:rPr>
        <w:t>Răspunsuri corecte + explicații (Word – ECDL)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B – Ctrl + 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Salvează documentul curent.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A – Insert → Page Number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Aceasta este comanda dedicată numerelor de pagină.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C – Bold îngroașă textul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Bold = text îngroșat.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B – Layout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Marginea paginii se setează din Layout → Margins.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B – Textul din partea de sus a paginii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Header = antet.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A – Insert → Table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Aceasta este comanda oficială pentru tabele.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C – Aliniază textul la centru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Align Center = centrare.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B – Notă în subsol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Footnote = notă de subsol.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A – Insert → Picture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Imaginile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A – Verifică ortografia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Spell Check = verificare ortografică.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B – Set de formate aplicate textului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Style = combinație de font, culoare, spațiere etc.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A – Insert → Link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Hyperlinkurile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D – Aliniază textul pe toată lățimea paginii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Justify = text aliniat stânga + dreapta.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A – Insert → Symbol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Simbolurile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B – Listă cu puncte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Bullet list = listă cu buline.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B – Review → New Comment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Comentariile se inserează din Review.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C – Urmărește modificările din document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Track Changes = evidențiere modificări.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B – Layout → Orientation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Orientarea paginii se schimbă din Layout.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B – Document preformatat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Template = model predefinit.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A – Insert → Header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Antetul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A – Găsește text în document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Find = căutare.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B – Înlocuiește text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Replace = căutare + înlocuire.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A – Insert → Page Number → Bottom of Page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Număr de pagină în subsol.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B – Text decorativ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WordArt = text artistic.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A – Insert → SmartArt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SmartArt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B – Mărește spațiul față de margine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Increase Indent = deplasare spre dreapta.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A – Insert → Page Break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Page Break = întrerupere de pagină.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B – Sumar automat al titlurilor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Table of Contents = cuprins automat.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A – Insert → Shapes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Formele se inserează din Insert.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B – Salvează documentul cu alt nume/format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Save As = salvare cu alt nume, altă locație sau alt format.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3</TotalTime>
  <Application>LibreOffice/26.2.5.2$Windows_X86_64 LibreOffice_project/cd7284b4cbbfeb507e630c1aac019f4157393acb</Application>
  <AppVersion>15.0000</AppVersion>
  <Pages>10</Pages>
  <Words>1024</Words>
  <Characters>4632</Characters>
  <CharactersWithSpaces>5566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2026-09-11T07:05:59Z</dcterms:created>
  <dc:creator/>
  <dc:description/>
  <dc:language>en-US</dc:language>
  <cp:lastModifiedBy/>
  <dcterms:modified xsi:type="dcterms:W3CDTF">2026-09-11T07:20:03Z</dcterms:modified>
  <cp:revision>2</cp:revision>
  <dc:subject/>
  <dc:title>My-Empty-A4</dc:title>
</cp:coreProperties>
</file>